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9569A" w14:textId="7F077208" w:rsidR="000D6077" w:rsidRPr="00174FA4" w:rsidRDefault="001A4873" w:rsidP="00174FA4">
      <w:pPr>
        <w:ind w:firstLineChars="0" w:firstLine="0"/>
        <w:jc w:val="center"/>
        <w:rPr>
          <w:rFonts w:ascii="宋体" w:hAnsi="宋体"/>
          <w:b/>
          <w:bCs/>
          <w:sz w:val="28"/>
          <w:szCs w:val="32"/>
        </w:rPr>
      </w:pPr>
      <w:r>
        <w:rPr>
          <w:rFonts w:ascii="宋体" w:hAnsi="宋体" w:hint="eastAsia"/>
          <w:b/>
          <w:bCs/>
          <w:sz w:val="28"/>
          <w:szCs w:val="32"/>
        </w:rPr>
        <w:t>xshell</w:t>
      </w:r>
      <w:r>
        <w:rPr>
          <w:rFonts w:ascii="宋体" w:hAnsi="宋体"/>
          <w:b/>
          <w:bCs/>
          <w:sz w:val="28"/>
          <w:szCs w:val="32"/>
        </w:rPr>
        <w:t>6取消强制更新</w:t>
      </w:r>
    </w:p>
    <w:p w14:paraId="66617FC9" w14:textId="77777777" w:rsidR="001A4873" w:rsidRDefault="001A4873" w:rsidP="001A4873">
      <w:pPr>
        <w:ind w:firstLineChars="0" w:firstLine="0"/>
      </w:pPr>
      <w:r>
        <w:rPr>
          <w:rFonts w:hint="eastAsia"/>
        </w:rPr>
        <w:t>今天打开</w:t>
      </w:r>
      <w:r>
        <w:t>xftp</w:t>
      </w:r>
      <w:r>
        <w:t>，发现不让用了，要继续使用此程序，您必须应用最新的更新或使用新版本，必须强制升级，网上找到了</w:t>
      </w:r>
      <w:r>
        <w:t>xshell5</w:t>
      </w:r>
      <w:r>
        <w:t>去除强制升级的方法，但是把原文分享的文件替换，却打不开了，应该是</w:t>
      </w:r>
      <w:r>
        <w:t xml:space="preserve">xshell5 </w:t>
      </w:r>
      <w:r>
        <w:t>和</w:t>
      </w:r>
      <w:r>
        <w:t xml:space="preserve">sehll6 </w:t>
      </w:r>
      <w:r>
        <w:t>不兼容导致的</w:t>
      </w:r>
      <w:r>
        <w:t>.</w:t>
      </w:r>
    </w:p>
    <w:p w14:paraId="45702CA4" w14:textId="77777777" w:rsidR="001A4873" w:rsidRDefault="001A4873" w:rsidP="001A4873">
      <w:pPr>
        <w:ind w:firstLineChars="0" w:firstLine="0"/>
      </w:pPr>
      <w:r>
        <w:rPr>
          <w:rFonts w:hint="eastAsia"/>
        </w:rPr>
        <w:t>按照反编译操作，发现能解决问题，下面将步骤和文件放出</w:t>
      </w:r>
    </w:p>
    <w:p w14:paraId="7B6D7B9F" w14:textId="77777777" w:rsidR="001A4873" w:rsidRDefault="001A4873" w:rsidP="001A4873">
      <w:pPr>
        <w:ind w:firstLineChars="0" w:firstLine="0"/>
      </w:pPr>
      <w:r>
        <w:rPr>
          <w:rFonts w:hint="eastAsia"/>
        </w:rPr>
        <w:t>原理是反编译文件，修改其中某个</w:t>
      </w:r>
      <w:r>
        <w:t>16</w:t>
      </w:r>
      <w:r>
        <w:t>进制再替换原文件</w:t>
      </w:r>
    </w:p>
    <w:p w14:paraId="322C801E" w14:textId="77777777" w:rsidR="001A4873" w:rsidRDefault="001A4873" w:rsidP="001A4873">
      <w:pPr>
        <w:ind w:firstLineChars="0" w:firstLine="0"/>
      </w:pPr>
      <w:r>
        <w:rPr>
          <w:rFonts w:hint="eastAsia"/>
        </w:rPr>
        <w:t>这是</w:t>
      </w:r>
      <w:r>
        <w:t>xshll5</w:t>
      </w:r>
      <w:r>
        <w:t>的做法，</w:t>
      </w:r>
      <w:r>
        <w:t>xshell6</w:t>
      </w:r>
      <w:r>
        <w:t>有点变化，但只要找到对应位置的</w:t>
      </w:r>
      <w:r>
        <w:t>86</w:t>
      </w:r>
      <w:r>
        <w:t>改成</w:t>
      </w:r>
      <w:r>
        <w:t>83</w:t>
      </w:r>
      <w:r>
        <w:t>即可，亲测可用</w:t>
      </w:r>
    </w:p>
    <w:p w14:paraId="703BD464" w14:textId="77777777" w:rsidR="001A4873" w:rsidRDefault="001A4873" w:rsidP="001A4873">
      <w:pPr>
        <w:ind w:firstLineChars="0" w:firstLine="0"/>
      </w:pPr>
      <w:r>
        <w:rPr>
          <w:rFonts w:hint="eastAsia"/>
        </w:rPr>
        <w:t>下面放出我用的修改好的文件，可以替换到</w:t>
      </w:r>
      <w:r>
        <w:t>xshll</w:t>
      </w:r>
      <w:r>
        <w:t>安装目录</w:t>
      </w:r>
      <w:r>
        <w:t xml:space="preserve"> </w:t>
      </w:r>
      <w:r>
        <w:t>和</w:t>
      </w:r>
      <w:r>
        <w:t xml:space="preserve"> xftp</w:t>
      </w:r>
      <w:r>
        <w:t>的安装目录，或者自己按照上面方法进行修改</w:t>
      </w:r>
    </w:p>
    <w:p w14:paraId="6E80DE6D" w14:textId="77777777" w:rsidR="001A4873" w:rsidRDefault="001A4873" w:rsidP="001A4873">
      <w:pPr>
        <w:ind w:firstLineChars="0" w:firstLine="0"/>
      </w:pPr>
      <w:r>
        <w:t xml:space="preserve">1. </w:t>
      </w:r>
      <w:r>
        <w:t>找到安装目录的</w:t>
      </w:r>
      <w:r>
        <w:t xml:space="preserve"> `nslicense.dll`</w:t>
      </w:r>
      <w:r>
        <w:t>文件复制出来</w:t>
      </w:r>
    </w:p>
    <w:p w14:paraId="60E1E8D7" w14:textId="77777777" w:rsidR="001A4873" w:rsidRDefault="001A4873" w:rsidP="001A4873">
      <w:pPr>
        <w:ind w:firstLineChars="0" w:firstLine="0"/>
      </w:pPr>
      <w:r>
        <w:t xml:space="preserve">2. </w:t>
      </w:r>
      <w:r>
        <w:t>下载</w:t>
      </w:r>
      <w:r>
        <w:t>c32asm</w:t>
      </w:r>
    </w:p>
    <w:p w14:paraId="55AE7A03" w14:textId="77777777" w:rsidR="001A4873" w:rsidRDefault="001A4873" w:rsidP="001A4873">
      <w:pPr>
        <w:ind w:firstLineChars="0" w:firstLine="0"/>
      </w:pPr>
      <w:r>
        <w:t xml:space="preserve">3. </w:t>
      </w:r>
      <w:r>
        <w:t>用</w:t>
      </w:r>
      <w:r>
        <w:t>c32asm</w:t>
      </w:r>
      <w:r>
        <w:t>以</w:t>
      </w:r>
      <w:r>
        <w:t>16</w:t>
      </w:r>
      <w:r>
        <w:t>进制形式打开</w:t>
      </w:r>
      <w:r>
        <w:t>nslicense</w:t>
      </w:r>
    </w:p>
    <w:p w14:paraId="218BB33D" w14:textId="256E9D1F" w:rsidR="001A4873" w:rsidRDefault="001A4873" w:rsidP="001A4873">
      <w:pPr>
        <w:ind w:firstLineChars="0" w:firstLine="0"/>
      </w:pPr>
      <w:r>
        <w:t xml:space="preserve">4. </w:t>
      </w:r>
      <w:r>
        <w:t>搜索</w:t>
      </w:r>
      <w:r>
        <w:t>16</w:t>
      </w:r>
      <w:r>
        <w:t>进制：</w:t>
      </w:r>
      <w:r>
        <w:t xml:space="preserve"> </w:t>
      </w:r>
      <w:r>
        <w:rPr>
          <w:rFonts w:ascii="Arial" w:hAnsi="Arial" w:cs="Arial"/>
          <w:color w:val="222226"/>
          <w:szCs w:val="21"/>
          <w:shd w:val="clear" w:color="auto" w:fill="FFFFFF"/>
        </w:rPr>
        <w:t>7F0C81F98033E1010F8681</w:t>
      </w:r>
    </w:p>
    <w:p w14:paraId="0767DF17" w14:textId="5A63B629" w:rsidR="001A4873" w:rsidRDefault="001A4873" w:rsidP="001A4873">
      <w:pPr>
        <w:ind w:firstLineChars="0" w:firstLine="0"/>
      </w:pPr>
      <w:r>
        <w:t xml:space="preserve">5. </w:t>
      </w:r>
      <w:r>
        <w:t>替换成</w:t>
      </w:r>
      <w:r>
        <w:t xml:space="preserve"> </w:t>
      </w:r>
      <w:r>
        <w:tab/>
      </w:r>
      <w:r>
        <w:t>：</w:t>
      </w:r>
      <w:r>
        <w:t xml:space="preserve"> </w:t>
      </w:r>
      <w:r>
        <w:rPr>
          <w:rFonts w:ascii="Arial" w:hAnsi="Arial" w:cs="Arial"/>
          <w:color w:val="222226"/>
          <w:szCs w:val="21"/>
          <w:shd w:val="clear" w:color="auto" w:fill="FFFFFF"/>
        </w:rPr>
        <w:t>7F0C81F98033E1010F8</w:t>
      </w:r>
      <w:r>
        <w:rPr>
          <w:rFonts w:ascii="Arial" w:hAnsi="Arial" w:cs="Arial"/>
          <w:color w:val="222226"/>
          <w:szCs w:val="21"/>
          <w:shd w:val="clear" w:color="auto" w:fill="FFFFFF"/>
        </w:rPr>
        <w:t>3</w:t>
      </w:r>
      <w:r>
        <w:rPr>
          <w:rFonts w:ascii="Arial" w:hAnsi="Arial" w:cs="Arial"/>
          <w:color w:val="222226"/>
          <w:szCs w:val="21"/>
          <w:shd w:val="clear" w:color="auto" w:fill="FFFFFF"/>
        </w:rPr>
        <w:t>1</w:t>
      </w:r>
    </w:p>
    <w:p w14:paraId="36E6241D" w14:textId="77777777" w:rsidR="001A4873" w:rsidRDefault="001A4873" w:rsidP="001A4873">
      <w:pPr>
        <w:ind w:firstLineChars="0" w:firstLine="0"/>
      </w:pPr>
      <w:r>
        <w:t xml:space="preserve">6. </w:t>
      </w:r>
      <w:r>
        <w:t>也就是将最后两位</w:t>
      </w:r>
      <w:r>
        <w:t>86</w:t>
      </w:r>
      <w:r>
        <w:t>替换成</w:t>
      </w:r>
      <w:r>
        <w:t xml:space="preserve">83 </w:t>
      </w:r>
      <w:r>
        <w:t>然后保存，并替换文件</w:t>
      </w:r>
    </w:p>
    <w:p w14:paraId="424FE3D5" w14:textId="0FECDF71" w:rsidR="001A4873" w:rsidRDefault="001A4873" w:rsidP="001A4873">
      <w:pPr>
        <w:ind w:firstLineChars="0" w:firstLine="0"/>
      </w:pPr>
      <w:r>
        <w:t xml:space="preserve">7. </w:t>
      </w:r>
      <w:r>
        <w:t>如果搜不到</w:t>
      </w:r>
      <w:r>
        <w:rPr>
          <w:rFonts w:ascii="Arial" w:hAnsi="Arial" w:cs="Arial"/>
          <w:color w:val="222226"/>
          <w:szCs w:val="21"/>
          <w:shd w:val="clear" w:color="auto" w:fill="FFFFFF"/>
        </w:rPr>
        <w:t>7F0C81F98033E1010F8681</w:t>
      </w:r>
      <w:r>
        <w:t>可以缩短几位进行搜索</w:t>
      </w:r>
      <w:r>
        <w:t xml:space="preserve"> </w:t>
      </w:r>
      <w:r>
        <w:t>比如搜索</w:t>
      </w:r>
      <w:r>
        <w:t>7F0C81F98033E101</w:t>
      </w:r>
      <w:r>
        <w:t>试试看</w:t>
      </w:r>
    </w:p>
    <w:p w14:paraId="47E31279" w14:textId="41CE1E41" w:rsidR="009E1753" w:rsidRDefault="009E1753" w:rsidP="001A4873">
      <w:pPr>
        <w:ind w:firstLineChars="0" w:firstLine="0"/>
      </w:pPr>
      <w:r>
        <w:t>需要的文件如下：</w:t>
      </w:r>
    </w:p>
    <w:p w14:paraId="2E8713D8" w14:textId="2E1868F9" w:rsidR="00EE6945" w:rsidRDefault="001A4873" w:rsidP="001A4873">
      <w:pPr>
        <w:ind w:firstLineChars="0" w:firstLine="0"/>
      </w:pPr>
      <w:r>
        <w:object w:dxaOrig="1525" w:dyaOrig="1065" w14:anchorId="086FC8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3pt;height:53.15pt" o:ole="">
            <v:imagedata r:id="rId7" o:title=""/>
          </v:shape>
          <o:OLEObject Type="Embed" ProgID="Package" ShapeID="_x0000_i1030" DrawAspect="Icon" ObjectID="_1695318958" r:id="rId8"/>
        </w:object>
      </w:r>
    </w:p>
    <w:p w14:paraId="797FEE3F" w14:textId="3ADDCEDF" w:rsidR="001A4873" w:rsidRPr="001A4873" w:rsidRDefault="001A4873" w:rsidP="001A4873">
      <w:pPr>
        <w:ind w:firstLineChars="0" w:firstLine="0"/>
      </w:pPr>
      <w:r>
        <w:object w:dxaOrig="1525" w:dyaOrig="1065" w14:anchorId="3F83B5AF">
          <v:shape id="_x0000_i1032" type="#_x0000_t75" style="width:76.3pt;height:53.15pt" o:ole="">
            <v:imagedata r:id="rId9" o:title=""/>
          </v:shape>
          <o:OLEObject Type="Embed" ProgID="Package" ShapeID="_x0000_i1032" DrawAspect="Icon" ObjectID="_1695318959" r:id="rId10"/>
        </w:object>
      </w:r>
    </w:p>
    <w:sectPr w:rsidR="001A4873" w:rsidRPr="001A487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80331" w14:textId="77777777" w:rsidR="00D95392" w:rsidRDefault="00D95392" w:rsidP="004149C7">
      <w:pPr>
        <w:ind w:left="840" w:firstLine="420"/>
      </w:pPr>
      <w:r>
        <w:separator/>
      </w:r>
    </w:p>
  </w:endnote>
  <w:endnote w:type="continuationSeparator" w:id="0">
    <w:p w14:paraId="1325567E" w14:textId="77777777" w:rsidR="00D95392" w:rsidRDefault="00D95392" w:rsidP="004149C7">
      <w:pPr>
        <w:ind w:left="84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6051A" w14:textId="77777777" w:rsidR="007C37E3" w:rsidRDefault="007C37E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18B68" w14:textId="77777777" w:rsidR="007C37E3" w:rsidRDefault="007C37E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62DD5" w14:textId="77777777" w:rsidR="007C37E3" w:rsidRDefault="007C37E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FDC30" w14:textId="77777777" w:rsidR="00D95392" w:rsidRDefault="00D95392" w:rsidP="004149C7">
      <w:pPr>
        <w:ind w:left="840" w:firstLine="420"/>
      </w:pPr>
      <w:r>
        <w:separator/>
      </w:r>
    </w:p>
  </w:footnote>
  <w:footnote w:type="continuationSeparator" w:id="0">
    <w:p w14:paraId="1DE88AB4" w14:textId="77777777" w:rsidR="00D95392" w:rsidRDefault="00D95392" w:rsidP="004149C7">
      <w:pPr>
        <w:ind w:left="84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A7021" w14:textId="77777777" w:rsidR="007C37E3" w:rsidRDefault="007C37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30F1" w14:textId="77777777" w:rsidR="007C37E3" w:rsidRDefault="007C37E3" w:rsidP="007C37E3">
    <w:pPr>
      <w:pStyle w:val="a5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8FD7C" w14:textId="77777777" w:rsidR="007C37E3" w:rsidRDefault="007C37E3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873"/>
    <w:rsid w:val="00075769"/>
    <w:rsid w:val="000A1C3E"/>
    <w:rsid w:val="000A342B"/>
    <w:rsid w:val="000D6077"/>
    <w:rsid w:val="00141797"/>
    <w:rsid w:val="00174FA4"/>
    <w:rsid w:val="001A4873"/>
    <w:rsid w:val="0021694F"/>
    <w:rsid w:val="003F34DE"/>
    <w:rsid w:val="004149C7"/>
    <w:rsid w:val="005420B7"/>
    <w:rsid w:val="00610D79"/>
    <w:rsid w:val="006B3495"/>
    <w:rsid w:val="007970C5"/>
    <w:rsid w:val="007B3EB1"/>
    <w:rsid w:val="007C37E3"/>
    <w:rsid w:val="009E1753"/>
    <w:rsid w:val="00B27E58"/>
    <w:rsid w:val="00B918B8"/>
    <w:rsid w:val="00C80706"/>
    <w:rsid w:val="00D95392"/>
    <w:rsid w:val="00EE6945"/>
    <w:rsid w:val="00F4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F3F7D"/>
  <w15:chartTrackingRefBased/>
  <w15:docId w15:val="{745EF142-ECFD-4522-B781-6C8AFBB41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945"/>
    <w:pPr>
      <w:widowControl w:val="0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"/>
    <w:link w:val="a4"/>
    <w:autoRedefine/>
    <w:qFormat/>
    <w:rsid w:val="000A342B"/>
    <w:pPr>
      <w:widowControl/>
      <w:ind w:firstLineChars="0" w:firstLine="0"/>
      <w:outlineLvl w:val="0"/>
    </w:pPr>
    <w:rPr>
      <w:rFonts w:ascii="宋体" w:hAnsi="宋体" w:cs="宋体"/>
      <w:b/>
      <w:bCs/>
      <w:kern w:val="0"/>
      <w:szCs w:val="24"/>
    </w:rPr>
  </w:style>
  <w:style w:type="character" w:customStyle="1" w:styleId="a4">
    <w:name w:val="一级标题 字符"/>
    <w:basedOn w:val="a0"/>
    <w:link w:val="a3"/>
    <w:rsid w:val="000A342B"/>
    <w:rPr>
      <w:rFonts w:ascii="宋体" w:eastAsia="宋体" w:hAnsi="宋体" w:cs="宋体"/>
      <w:b/>
      <w:bCs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414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9C7"/>
    <w:rPr>
      <w:sz w:val="18"/>
      <w:szCs w:val="18"/>
    </w:rPr>
  </w:style>
  <w:style w:type="paragraph" w:customStyle="1" w:styleId="a9">
    <w:name w:val="二级标题"/>
    <w:basedOn w:val="a3"/>
    <w:link w:val="aa"/>
    <w:qFormat/>
    <w:rsid w:val="004149C7"/>
    <w:pPr>
      <w:outlineLvl w:val="1"/>
    </w:pPr>
    <w:rPr>
      <w:szCs w:val="21"/>
    </w:rPr>
  </w:style>
  <w:style w:type="paragraph" w:customStyle="1" w:styleId="ab">
    <w:name w:val="三级标题"/>
    <w:basedOn w:val="a"/>
    <w:next w:val="a"/>
    <w:link w:val="ac"/>
    <w:qFormat/>
    <w:rsid w:val="000D6077"/>
    <w:pPr>
      <w:ind w:firstLineChars="0" w:firstLine="0"/>
      <w:outlineLvl w:val="2"/>
    </w:pPr>
    <w:rPr>
      <w:rFonts w:ascii="宋体" w:hAnsi="宋体" w:cs="宋体"/>
      <w:b/>
      <w:bCs/>
      <w:kern w:val="0"/>
      <w:szCs w:val="21"/>
      <w:bdr w:val="none" w:sz="0" w:space="0" w:color="auto" w:frame="1"/>
    </w:rPr>
  </w:style>
  <w:style w:type="character" w:customStyle="1" w:styleId="aa">
    <w:name w:val="二级标题 字符"/>
    <w:basedOn w:val="a4"/>
    <w:link w:val="a9"/>
    <w:rsid w:val="004149C7"/>
    <w:rPr>
      <w:rFonts w:ascii="宋体" w:eastAsia="宋体" w:hAnsi="宋体" w:cs="宋体"/>
      <w:b/>
      <w:bCs/>
      <w:kern w:val="0"/>
      <w:sz w:val="24"/>
      <w:szCs w:val="21"/>
    </w:rPr>
  </w:style>
  <w:style w:type="character" w:styleId="ad">
    <w:name w:val="Strong"/>
    <w:basedOn w:val="a0"/>
    <w:uiPriority w:val="22"/>
    <w:qFormat/>
    <w:rsid w:val="000D6077"/>
    <w:rPr>
      <w:b/>
      <w:bCs/>
    </w:rPr>
  </w:style>
  <w:style w:type="character" w:customStyle="1" w:styleId="ac">
    <w:name w:val="三级标题 字符"/>
    <w:basedOn w:val="a0"/>
    <w:link w:val="ab"/>
    <w:rsid w:val="000D6077"/>
    <w:rPr>
      <w:rFonts w:ascii="宋体" w:eastAsia="宋体" w:hAnsi="宋体" w:cs="宋体"/>
      <w:b/>
      <w:bCs/>
      <w:kern w:val="0"/>
      <w:szCs w:val="21"/>
      <w:bdr w:val="none" w:sz="0" w:space="0" w:color="auto" w:frame="1"/>
    </w:rPr>
  </w:style>
  <w:style w:type="paragraph" w:styleId="ae">
    <w:name w:val="Normal (Web)"/>
    <w:basedOn w:val="a"/>
    <w:uiPriority w:val="99"/>
    <w:semiHidden/>
    <w:unhideWhenUsed/>
    <w:rsid w:val="000D6077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Hyperlink"/>
    <w:basedOn w:val="a0"/>
    <w:uiPriority w:val="99"/>
    <w:unhideWhenUsed/>
    <w:rsid w:val="007970C5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970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5113\Documents\&#33258;&#23450;&#20041;%20Office%20&#27169;&#26495;\&#31508;&#35760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C0650-88C6-42FC-B9FF-7D15070E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4</TotalTime>
  <Pages>1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zhikai li</dc:creator>
  <cp:keywords/>
  <dc:description/>
  <cp:lastModifiedBy>知 夏</cp:lastModifiedBy>
  <cp:revision>2</cp:revision>
  <dcterms:created xsi:type="dcterms:W3CDTF">2021-10-09T13:05:00Z</dcterms:created>
  <dcterms:modified xsi:type="dcterms:W3CDTF">2021-10-09T13:09:00Z</dcterms:modified>
</cp:coreProperties>
</file>